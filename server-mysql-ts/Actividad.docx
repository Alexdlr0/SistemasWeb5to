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F265" w14:textId="77777777" w:rsidR="00AB574F" w:rsidRPr="004B4C11" w:rsidRDefault="00AB574F" w:rsidP="00AB574F">
      <w:pPr>
        <w:jc w:val="center"/>
      </w:pPr>
    </w:p>
    <w:p w14:paraId="4D14E52E" w14:textId="77777777" w:rsidR="002B579C" w:rsidRPr="004B4C11" w:rsidRDefault="00AB574F" w:rsidP="00AB574F">
      <w:pPr>
        <w:jc w:val="center"/>
      </w:pPr>
      <w:r w:rsidRPr="004B4C11">
        <w:drawing>
          <wp:inline distT="0" distB="0" distL="0" distR="0" wp14:anchorId="08A2069B" wp14:editId="652E5189">
            <wp:extent cx="5943600" cy="3568700"/>
            <wp:effectExtent l="0" t="0" r="0" b="0"/>
            <wp:docPr id="821000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00792" name="Imagen 8210007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0368" w14:textId="77777777" w:rsidR="00AB574F" w:rsidRPr="004B4C11" w:rsidRDefault="00AB574F" w:rsidP="00AB574F">
      <w:pPr>
        <w:jc w:val="center"/>
      </w:pPr>
    </w:p>
    <w:p w14:paraId="2FF483A0" w14:textId="4B8DD33E" w:rsidR="00AB574F" w:rsidRPr="004B4C11" w:rsidRDefault="00AB574F" w:rsidP="00AB574F">
      <w:pPr>
        <w:jc w:val="center"/>
        <w:rPr>
          <w:b/>
          <w:bCs/>
          <w:sz w:val="40"/>
          <w:szCs w:val="40"/>
        </w:rPr>
      </w:pPr>
      <w:r w:rsidRPr="004B4C11">
        <w:rPr>
          <w:b/>
          <w:bCs/>
          <w:sz w:val="40"/>
          <w:szCs w:val="40"/>
        </w:rPr>
        <w:t>Actividad:</w:t>
      </w:r>
      <w:r w:rsidR="004B4C11" w:rsidRPr="004B4C11">
        <w:rPr>
          <w:b/>
          <w:bCs/>
          <w:sz w:val="40"/>
          <w:szCs w:val="40"/>
        </w:rPr>
        <w:t xml:space="preserve"> </w:t>
      </w:r>
      <w:proofErr w:type="spellStart"/>
      <w:r w:rsidR="004B4C11" w:rsidRPr="004B4C11">
        <w:rPr>
          <w:sz w:val="40"/>
          <w:szCs w:val="40"/>
        </w:rPr>
        <w:t>rest</w:t>
      </w:r>
      <w:proofErr w:type="spellEnd"/>
      <w:r w:rsidR="004B4C11" w:rsidRPr="004B4C11">
        <w:rPr>
          <w:sz w:val="40"/>
          <w:szCs w:val="40"/>
        </w:rPr>
        <w:t xml:space="preserve"> </w:t>
      </w:r>
      <w:proofErr w:type="gramStart"/>
      <w:r w:rsidR="004B4C11" w:rsidRPr="004B4C11">
        <w:rPr>
          <w:sz w:val="40"/>
          <w:szCs w:val="40"/>
        </w:rPr>
        <w:t>server</w:t>
      </w:r>
      <w:proofErr w:type="gramEnd"/>
      <w:r w:rsidR="004B4C11" w:rsidRPr="004B4C11">
        <w:rPr>
          <w:sz w:val="40"/>
          <w:szCs w:val="40"/>
        </w:rPr>
        <w:t xml:space="preserve"> </w:t>
      </w:r>
      <w:proofErr w:type="spellStart"/>
      <w:r w:rsidR="004B4C11" w:rsidRPr="004B4C11">
        <w:rPr>
          <w:sz w:val="40"/>
          <w:szCs w:val="40"/>
        </w:rPr>
        <w:t>with</w:t>
      </w:r>
      <w:proofErr w:type="spellEnd"/>
      <w:r w:rsidR="004B4C11" w:rsidRPr="004B4C11">
        <w:rPr>
          <w:sz w:val="40"/>
          <w:szCs w:val="40"/>
        </w:rPr>
        <w:t xml:space="preserve"> mysql2</w:t>
      </w:r>
    </w:p>
    <w:p w14:paraId="526A589B" w14:textId="77777777" w:rsidR="00AB574F" w:rsidRPr="004B4C11" w:rsidRDefault="00AB574F" w:rsidP="00AB574F">
      <w:pPr>
        <w:jc w:val="center"/>
        <w:rPr>
          <w:b/>
          <w:bCs/>
          <w:sz w:val="40"/>
          <w:szCs w:val="40"/>
        </w:rPr>
      </w:pPr>
    </w:p>
    <w:p w14:paraId="54D61716" w14:textId="77777777" w:rsidR="00AB574F" w:rsidRPr="004B4C11" w:rsidRDefault="00AB574F" w:rsidP="00AB574F">
      <w:pPr>
        <w:jc w:val="center"/>
        <w:rPr>
          <w:sz w:val="28"/>
          <w:szCs w:val="28"/>
        </w:rPr>
      </w:pPr>
      <w:r w:rsidRPr="004B4C11">
        <w:rPr>
          <w:b/>
          <w:bCs/>
          <w:sz w:val="28"/>
          <w:szCs w:val="28"/>
        </w:rPr>
        <w:t>Nombre:</w:t>
      </w:r>
      <w:r w:rsidR="0020278C" w:rsidRPr="004B4C11">
        <w:rPr>
          <w:b/>
          <w:bCs/>
          <w:sz w:val="28"/>
          <w:szCs w:val="28"/>
        </w:rPr>
        <w:t xml:space="preserve"> </w:t>
      </w:r>
      <w:r w:rsidR="0020278C" w:rsidRPr="004B4C11">
        <w:rPr>
          <w:sz w:val="28"/>
          <w:szCs w:val="28"/>
        </w:rPr>
        <w:t>Jose Alexander de la Rosa</w:t>
      </w:r>
    </w:p>
    <w:p w14:paraId="34408C99" w14:textId="57D86A52" w:rsidR="00AB574F" w:rsidRPr="004B4C11" w:rsidRDefault="00AB574F" w:rsidP="00AB574F">
      <w:pPr>
        <w:jc w:val="center"/>
        <w:rPr>
          <w:sz w:val="28"/>
          <w:szCs w:val="28"/>
        </w:rPr>
      </w:pPr>
      <w:r w:rsidRPr="004B4C11">
        <w:rPr>
          <w:b/>
          <w:bCs/>
          <w:sz w:val="28"/>
          <w:szCs w:val="28"/>
        </w:rPr>
        <w:t>Fecha entrega:</w:t>
      </w:r>
      <w:r w:rsidR="004B4C11" w:rsidRPr="004B4C11">
        <w:rPr>
          <w:b/>
          <w:bCs/>
          <w:sz w:val="28"/>
          <w:szCs w:val="28"/>
        </w:rPr>
        <w:t xml:space="preserve"> </w:t>
      </w:r>
      <w:r w:rsidR="004B4C11" w:rsidRPr="004B4C11">
        <w:rPr>
          <w:sz w:val="28"/>
          <w:szCs w:val="28"/>
        </w:rPr>
        <w:t>08/Octubre/2026</w:t>
      </w:r>
    </w:p>
    <w:p w14:paraId="2B5E88C0" w14:textId="288FD07E" w:rsidR="00AB574F" w:rsidRPr="004B4C11" w:rsidRDefault="00AB574F" w:rsidP="00AB574F">
      <w:pPr>
        <w:jc w:val="center"/>
        <w:rPr>
          <w:sz w:val="28"/>
          <w:szCs w:val="28"/>
        </w:rPr>
      </w:pPr>
      <w:r w:rsidRPr="004B4C11">
        <w:rPr>
          <w:b/>
          <w:bCs/>
          <w:sz w:val="28"/>
          <w:szCs w:val="28"/>
        </w:rPr>
        <w:t>Materia:</w:t>
      </w:r>
      <w:r w:rsidR="004B4C11" w:rsidRPr="004B4C11">
        <w:rPr>
          <w:b/>
          <w:bCs/>
          <w:sz w:val="28"/>
          <w:szCs w:val="28"/>
        </w:rPr>
        <w:t xml:space="preserve"> </w:t>
      </w:r>
      <w:r w:rsidR="004B4C11" w:rsidRPr="004B4C11">
        <w:rPr>
          <w:sz w:val="28"/>
          <w:szCs w:val="28"/>
        </w:rPr>
        <w:t>Programación de sistemas web</w:t>
      </w:r>
    </w:p>
    <w:p w14:paraId="64B0E5F2" w14:textId="77777777" w:rsidR="00D14C56" w:rsidRPr="004B4C11" w:rsidRDefault="00D14C56" w:rsidP="00AB574F">
      <w:pPr>
        <w:jc w:val="center"/>
        <w:rPr>
          <w:sz w:val="28"/>
          <w:szCs w:val="28"/>
        </w:rPr>
      </w:pPr>
      <w:r w:rsidRPr="004B4C11">
        <w:rPr>
          <w:b/>
          <w:bCs/>
          <w:sz w:val="28"/>
          <w:szCs w:val="28"/>
        </w:rPr>
        <w:t xml:space="preserve">Grupo: </w:t>
      </w:r>
      <w:r w:rsidRPr="004B4C11">
        <w:rPr>
          <w:sz w:val="28"/>
          <w:szCs w:val="28"/>
        </w:rPr>
        <w:t>5B</w:t>
      </w:r>
    </w:p>
    <w:p w14:paraId="71725798" w14:textId="77777777" w:rsidR="00AB574F" w:rsidRPr="004B4C11" w:rsidRDefault="00AB574F" w:rsidP="00AB574F">
      <w:pPr>
        <w:jc w:val="center"/>
        <w:rPr>
          <w:b/>
          <w:bCs/>
          <w:sz w:val="28"/>
          <w:szCs w:val="28"/>
        </w:rPr>
      </w:pPr>
      <w:r w:rsidRPr="004B4C11">
        <w:rPr>
          <w:b/>
          <w:bCs/>
          <w:sz w:val="28"/>
          <w:szCs w:val="28"/>
        </w:rPr>
        <w:t>Ing. En Sistemas Computacionales</w:t>
      </w:r>
    </w:p>
    <w:p w14:paraId="4A974486" w14:textId="519D739E" w:rsidR="004B4C11" w:rsidRPr="004B4C11" w:rsidRDefault="00AB574F" w:rsidP="00AB574F">
      <w:pPr>
        <w:jc w:val="center"/>
        <w:rPr>
          <w:b/>
          <w:bCs/>
          <w:sz w:val="28"/>
          <w:szCs w:val="28"/>
        </w:rPr>
      </w:pPr>
      <w:r w:rsidRPr="004B4C11">
        <w:rPr>
          <w:b/>
          <w:bCs/>
          <w:sz w:val="28"/>
          <w:szCs w:val="28"/>
        </w:rPr>
        <w:t>Universidad Autónoma de Aguascalientes</w:t>
      </w:r>
    </w:p>
    <w:p w14:paraId="20695E6D" w14:textId="77777777" w:rsidR="004B4C11" w:rsidRPr="004B4C11" w:rsidRDefault="004B4C11">
      <w:pPr>
        <w:rPr>
          <w:b/>
          <w:bCs/>
          <w:sz w:val="28"/>
          <w:szCs w:val="28"/>
        </w:rPr>
      </w:pPr>
      <w:r w:rsidRPr="004B4C11">
        <w:rPr>
          <w:b/>
          <w:bCs/>
          <w:sz w:val="28"/>
          <w:szCs w:val="28"/>
        </w:rPr>
        <w:br w:type="page"/>
      </w:r>
    </w:p>
    <w:p w14:paraId="5E49D5D7" w14:textId="4A1F3346" w:rsidR="00AB574F" w:rsidRPr="004B4C11" w:rsidRDefault="004B4C11" w:rsidP="004B4C11">
      <w:pPr>
        <w:jc w:val="both"/>
        <w:rPr>
          <w:b/>
          <w:bCs/>
          <w:sz w:val="28"/>
          <w:szCs w:val="28"/>
        </w:rPr>
      </w:pPr>
      <w:r w:rsidRPr="004B4C11">
        <w:rPr>
          <w:b/>
          <w:bCs/>
          <w:sz w:val="28"/>
          <w:szCs w:val="28"/>
        </w:rPr>
        <w:lastRenderedPageBreak/>
        <w:t>Creación de un producto</w:t>
      </w:r>
    </w:p>
    <w:p w14:paraId="3A1DF999" w14:textId="7A4D4F6F" w:rsidR="004B4C11" w:rsidRPr="004B4C11" w:rsidRDefault="004B4C11" w:rsidP="004B4C11">
      <w:pPr>
        <w:jc w:val="both"/>
        <w:rPr>
          <w:b/>
          <w:bCs/>
          <w:sz w:val="28"/>
          <w:szCs w:val="28"/>
        </w:rPr>
      </w:pPr>
      <w:r w:rsidRPr="004B4C11">
        <w:rPr>
          <w:b/>
          <w:bCs/>
          <w:sz w:val="28"/>
          <w:szCs w:val="28"/>
        </w:rPr>
        <w:drawing>
          <wp:inline distT="0" distB="0" distL="0" distR="0" wp14:anchorId="02ED56E1" wp14:editId="6902705A">
            <wp:extent cx="5327650" cy="3329781"/>
            <wp:effectExtent l="0" t="0" r="6350" b="4445"/>
            <wp:docPr id="195872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2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733" cy="33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0988" w14:textId="337ED9D3" w:rsidR="004B4C11" w:rsidRDefault="004B4C11" w:rsidP="004B4C11">
      <w:pPr>
        <w:jc w:val="both"/>
        <w:rPr>
          <w:b/>
          <w:bCs/>
          <w:sz w:val="28"/>
          <w:szCs w:val="28"/>
        </w:rPr>
      </w:pPr>
    </w:p>
    <w:p w14:paraId="106EA63E" w14:textId="1C780E0F" w:rsidR="00C87255" w:rsidRDefault="00C87255" w:rsidP="004B4C1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Consulta general</w:t>
      </w:r>
    </w:p>
    <w:p w14:paraId="1A7E8B98" w14:textId="7AB5A919" w:rsidR="00C87255" w:rsidRDefault="00C87255" w:rsidP="004B4C11">
      <w:pPr>
        <w:jc w:val="both"/>
        <w:rPr>
          <w:b/>
          <w:bCs/>
          <w:sz w:val="28"/>
          <w:szCs w:val="28"/>
        </w:rPr>
      </w:pPr>
      <w:r w:rsidRPr="00C87255">
        <w:rPr>
          <w:b/>
          <w:bCs/>
          <w:sz w:val="28"/>
          <w:szCs w:val="28"/>
        </w:rPr>
        <w:drawing>
          <wp:inline distT="0" distB="0" distL="0" distR="0" wp14:anchorId="262517B3" wp14:editId="538E283F">
            <wp:extent cx="5328138" cy="3330086"/>
            <wp:effectExtent l="0" t="0" r="6350" b="3810"/>
            <wp:docPr id="1058970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70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25" cy="333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9916" w14:textId="77777777" w:rsidR="00C87255" w:rsidRDefault="00C87255" w:rsidP="004B4C11">
      <w:pPr>
        <w:jc w:val="both"/>
        <w:rPr>
          <w:b/>
          <w:bCs/>
          <w:sz w:val="28"/>
          <w:szCs w:val="28"/>
        </w:rPr>
      </w:pPr>
    </w:p>
    <w:p w14:paraId="545B2AC8" w14:textId="40A56CBA" w:rsidR="00C87255" w:rsidRDefault="000A7B48" w:rsidP="004B4C1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Consulta por Id</w:t>
      </w:r>
    </w:p>
    <w:p w14:paraId="7A7D1481" w14:textId="691A6573" w:rsidR="000A7B48" w:rsidRDefault="000A7B48" w:rsidP="004B4C11">
      <w:pPr>
        <w:jc w:val="both"/>
        <w:rPr>
          <w:b/>
          <w:bCs/>
          <w:sz w:val="28"/>
          <w:szCs w:val="28"/>
        </w:rPr>
      </w:pPr>
      <w:r w:rsidRPr="000A7B48">
        <w:rPr>
          <w:b/>
          <w:bCs/>
          <w:sz w:val="28"/>
          <w:szCs w:val="28"/>
        </w:rPr>
        <w:drawing>
          <wp:inline distT="0" distB="0" distL="0" distR="0" wp14:anchorId="34B2ED95" wp14:editId="42D1E538">
            <wp:extent cx="5319346" cy="3324591"/>
            <wp:effectExtent l="0" t="0" r="0" b="0"/>
            <wp:docPr id="692132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32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971" cy="332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CE52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2FAF91C0" w14:textId="2B2B7645" w:rsidR="000A7B48" w:rsidRDefault="000A7B48" w:rsidP="004B4C1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Modificar producto completo</w:t>
      </w:r>
    </w:p>
    <w:p w14:paraId="64AFA8DB" w14:textId="577931DB" w:rsidR="000A7B48" w:rsidRDefault="000A7B48" w:rsidP="004B4C11">
      <w:pPr>
        <w:jc w:val="both"/>
        <w:rPr>
          <w:b/>
          <w:bCs/>
          <w:sz w:val="28"/>
          <w:szCs w:val="28"/>
        </w:rPr>
      </w:pPr>
      <w:r w:rsidRPr="000A7B48">
        <w:rPr>
          <w:b/>
          <w:bCs/>
          <w:sz w:val="28"/>
          <w:szCs w:val="28"/>
        </w:rPr>
        <w:drawing>
          <wp:inline distT="0" distB="0" distL="0" distR="0" wp14:anchorId="5F7A77B9" wp14:editId="65ABD57A">
            <wp:extent cx="5318760" cy="3324225"/>
            <wp:effectExtent l="0" t="0" r="0" b="9525"/>
            <wp:docPr id="35717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8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3109" cy="332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B608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6080D84E" w14:textId="74BDF16F" w:rsidR="000A7B48" w:rsidRDefault="000A7B48" w:rsidP="004B4C1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Modificar precio de un producto</w:t>
      </w:r>
    </w:p>
    <w:p w14:paraId="0B59BE50" w14:textId="438DF711" w:rsidR="000A7B48" w:rsidRPr="004B4C11" w:rsidRDefault="000A7B48" w:rsidP="004B4C11">
      <w:pPr>
        <w:jc w:val="both"/>
        <w:rPr>
          <w:b/>
          <w:bCs/>
          <w:sz w:val="28"/>
          <w:szCs w:val="28"/>
        </w:rPr>
      </w:pPr>
      <w:r w:rsidRPr="000A7B48">
        <w:rPr>
          <w:b/>
          <w:bCs/>
          <w:sz w:val="28"/>
          <w:szCs w:val="28"/>
        </w:rPr>
        <w:drawing>
          <wp:inline distT="0" distB="0" distL="0" distR="0" wp14:anchorId="384C1720" wp14:editId="4E62161F">
            <wp:extent cx="5266592" cy="3328194"/>
            <wp:effectExtent l="0" t="0" r="0" b="5715"/>
            <wp:docPr id="341401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01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431" cy="333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F572" w14:textId="77777777" w:rsidR="004B4C11" w:rsidRDefault="004B4C11" w:rsidP="004B4C11">
      <w:pPr>
        <w:jc w:val="both"/>
        <w:rPr>
          <w:b/>
          <w:bCs/>
          <w:sz w:val="28"/>
          <w:szCs w:val="28"/>
        </w:rPr>
      </w:pPr>
    </w:p>
    <w:p w14:paraId="6B2D8198" w14:textId="14BD04D9" w:rsidR="000A7B48" w:rsidRDefault="000A7B48" w:rsidP="004B4C1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Tabla “Productos” hasta ahorita</w:t>
      </w:r>
    </w:p>
    <w:p w14:paraId="04797E9D" w14:textId="0B797A09" w:rsidR="000A7B48" w:rsidRDefault="000A7B48" w:rsidP="004B4C11">
      <w:pPr>
        <w:jc w:val="both"/>
        <w:rPr>
          <w:b/>
          <w:bCs/>
          <w:sz w:val="28"/>
          <w:szCs w:val="28"/>
        </w:rPr>
      </w:pPr>
      <w:r w:rsidRPr="000A7B48">
        <w:rPr>
          <w:b/>
          <w:bCs/>
          <w:sz w:val="28"/>
          <w:szCs w:val="28"/>
        </w:rPr>
        <w:drawing>
          <wp:inline distT="0" distB="0" distL="0" distR="0" wp14:anchorId="4E4B6869" wp14:editId="131386B5">
            <wp:extent cx="5943600" cy="949325"/>
            <wp:effectExtent l="0" t="0" r="0" b="3175"/>
            <wp:docPr id="1438911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11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C13F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15DE19E7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4FE9172B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4BE1C74C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49023742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53A95B02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7F41D284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06070766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326E036A" w14:textId="1B361D19" w:rsidR="000A7B48" w:rsidRDefault="000A7B48" w:rsidP="004B4C1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Eliminar producto</w:t>
      </w:r>
    </w:p>
    <w:p w14:paraId="1D16A2B0" w14:textId="45872AA6" w:rsidR="000A7B48" w:rsidRDefault="000A7B48" w:rsidP="004B4C11">
      <w:pPr>
        <w:jc w:val="both"/>
        <w:rPr>
          <w:b/>
          <w:bCs/>
          <w:sz w:val="28"/>
          <w:szCs w:val="28"/>
        </w:rPr>
      </w:pPr>
      <w:r w:rsidRPr="000A7B48">
        <w:rPr>
          <w:b/>
          <w:bCs/>
          <w:sz w:val="28"/>
          <w:szCs w:val="28"/>
        </w:rPr>
        <w:drawing>
          <wp:inline distT="0" distB="0" distL="0" distR="0" wp14:anchorId="6D7BF7CC" wp14:editId="4CD0CD67">
            <wp:extent cx="5134708" cy="3209193"/>
            <wp:effectExtent l="0" t="0" r="0" b="0"/>
            <wp:docPr id="634900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00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9974" cy="32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CA26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05C17D32" w14:textId="4EF7A52F" w:rsidR="000A7B48" w:rsidRDefault="000A7B48" w:rsidP="004B4C1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Tabla actualizada</w:t>
      </w:r>
    </w:p>
    <w:p w14:paraId="54BFCC79" w14:textId="2B63D17F" w:rsidR="000A7B48" w:rsidRDefault="000A7B48" w:rsidP="004B4C11">
      <w:pPr>
        <w:jc w:val="both"/>
        <w:rPr>
          <w:b/>
          <w:bCs/>
          <w:sz w:val="28"/>
          <w:szCs w:val="28"/>
        </w:rPr>
      </w:pPr>
      <w:r w:rsidRPr="000A7B48">
        <w:rPr>
          <w:b/>
          <w:bCs/>
          <w:sz w:val="28"/>
          <w:szCs w:val="28"/>
        </w:rPr>
        <w:drawing>
          <wp:inline distT="0" distB="0" distL="0" distR="0" wp14:anchorId="2F68D199" wp14:editId="5A962F30">
            <wp:extent cx="5196254" cy="3235445"/>
            <wp:effectExtent l="0" t="0" r="4445" b="3175"/>
            <wp:docPr id="1441909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9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6732" cy="324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C75A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188D8CB5" w14:textId="268B4075" w:rsidR="000A7B48" w:rsidRDefault="000A7B48" w:rsidP="004B4C1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Buscar producto eliminado</w:t>
      </w:r>
    </w:p>
    <w:p w14:paraId="453FC9F0" w14:textId="01C4F0BC" w:rsidR="000A7B48" w:rsidRDefault="000A7B48" w:rsidP="004B4C11">
      <w:pPr>
        <w:jc w:val="both"/>
        <w:rPr>
          <w:b/>
          <w:bCs/>
          <w:sz w:val="28"/>
          <w:szCs w:val="28"/>
        </w:rPr>
      </w:pPr>
      <w:r w:rsidRPr="000A7B48">
        <w:rPr>
          <w:b/>
          <w:bCs/>
          <w:sz w:val="28"/>
          <w:szCs w:val="28"/>
        </w:rPr>
        <w:drawing>
          <wp:inline distT="0" distB="0" distL="0" distR="0" wp14:anchorId="7B541A7C" wp14:editId="4893FFFF">
            <wp:extent cx="5152292" cy="3230091"/>
            <wp:effectExtent l="0" t="0" r="0" b="8890"/>
            <wp:docPr id="1444023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23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31" cy="32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EC2C" w14:textId="77777777" w:rsidR="000A7B48" w:rsidRDefault="000A7B48" w:rsidP="004B4C11">
      <w:pPr>
        <w:jc w:val="both"/>
        <w:rPr>
          <w:b/>
          <w:bCs/>
          <w:sz w:val="28"/>
          <w:szCs w:val="28"/>
        </w:rPr>
      </w:pPr>
    </w:p>
    <w:p w14:paraId="4F075D80" w14:textId="1AC03D52" w:rsidR="000A7B48" w:rsidRDefault="00DE72CC" w:rsidP="004B4C1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Casos de error</w:t>
      </w:r>
    </w:p>
    <w:p w14:paraId="1B07E0FD" w14:textId="43033A27" w:rsidR="00DE72CC" w:rsidRDefault="00DE72CC" w:rsidP="004B4C1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 inexistente</w:t>
      </w:r>
    </w:p>
    <w:p w14:paraId="7A093024" w14:textId="59824FED" w:rsidR="00DE72CC" w:rsidRDefault="00DE72CC" w:rsidP="004B4C11">
      <w:pPr>
        <w:jc w:val="both"/>
        <w:rPr>
          <w:b/>
          <w:bCs/>
          <w:sz w:val="28"/>
          <w:szCs w:val="28"/>
        </w:rPr>
      </w:pPr>
      <w:r w:rsidRPr="00DE72CC">
        <w:rPr>
          <w:b/>
          <w:bCs/>
          <w:sz w:val="28"/>
          <w:szCs w:val="28"/>
        </w:rPr>
        <w:drawing>
          <wp:inline distT="0" distB="0" distL="0" distR="0" wp14:anchorId="77411761" wp14:editId="74DC067A">
            <wp:extent cx="5002823" cy="3126764"/>
            <wp:effectExtent l="0" t="0" r="7620" b="0"/>
            <wp:docPr id="2025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4137" cy="312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AE96" w14:textId="77777777" w:rsidR="00DE72CC" w:rsidRDefault="00DE72CC" w:rsidP="004B4C11">
      <w:pPr>
        <w:jc w:val="both"/>
        <w:rPr>
          <w:b/>
          <w:bCs/>
          <w:sz w:val="28"/>
          <w:szCs w:val="28"/>
        </w:rPr>
      </w:pPr>
    </w:p>
    <w:p w14:paraId="46078402" w14:textId="68D76A79" w:rsidR="00DE72CC" w:rsidRDefault="00DE72CC" w:rsidP="004B4C1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Datos incorrectos</w:t>
      </w:r>
    </w:p>
    <w:p w14:paraId="039378ED" w14:textId="7DC82BEC" w:rsidR="00DE72CC" w:rsidRDefault="00DE72CC" w:rsidP="004B4C11">
      <w:pPr>
        <w:jc w:val="both"/>
        <w:rPr>
          <w:b/>
          <w:bCs/>
          <w:sz w:val="28"/>
          <w:szCs w:val="28"/>
        </w:rPr>
      </w:pPr>
      <w:r w:rsidRPr="00DE72CC">
        <w:rPr>
          <w:b/>
          <w:bCs/>
          <w:sz w:val="28"/>
          <w:szCs w:val="28"/>
        </w:rPr>
        <w:drawing>
          <wp:inline distT="0" distB="0" distL="0" distR="0" wp14:anchorId="0349F2FA" wp14:editId="5BE0045A">
            <wp:extent cx="5152292" cy="3220183"/>
            <wp:effectExtent l="0" t="0" r="0" b="0"/>
            <wp:docPr id="1014749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9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9800" cy="322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BB7F" w14:textId="77777777" w:rsidR="00DE72CC" w:rsidRDefault="00DE72CC" w:rsidP="004B4C11">
      <w:pPr>
        <w:jc w:val="both"/>
        <w:rPr>
          <w:b/>
          <w:bCs/>
          <w:sz w:val="28"/>
          <w:szCs w:val="28"/>
        </w:rPr>
      </w:pPr>
    </w:p>
    <w:p w14:paraId="02579A5D" w14:textId="77777777" w:rsidR="00DE72CC" w:rsidRPr="004545FC" w:rsidRDefault="00DE72CC" w:rsidP="004B4C11">
      <w:pPr>
        <w:jc w:val="both"/>
        <w:rPr>
          <w:b/>
          <w:bCs/>
          <w:sz w:val="28"/>
          <w:szCs w:val="28"/>
        </w:rPr>
      </w:pPr>
    </w:p>
    <w:sectPr w:rsidR="00DE72CC" w:rsidRPr="004545FC" w:rsidSect="006E65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11"/>
    <w:rsid w:val="000A7B48"/>
    <w:rsid w:val="0020278C"/>
    <w:rsid w:val="002937B0"/>
    <w:rsid w:val="002B579C"/>
    <w:rsid w:val="003E2BE3"/>
    <w:rsid w:val="004545FC"/>
    <w:rsid w:val="004B4C11"/>
    <w:rsid w:val="00567AD9"/>
    <w:rsid w:val="006E652B"/>
    <w:rsid w:val="00864721"/>
    <w:rsid w:val="00AB574F"/>
    <w:rsid w:val="00C87255"/>
    <w:rsid w:val="00D14C56"/>
    <w:rsid w:val="00D32536"/>
    <w:rsid w:val="00D954F5"/>
    <w:rsid w:val="00DE72CC"/>
    <w:rsid w:val="00F81EC3"/>
    <w:rsid w:val="00FD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E72A"/>
  <w15:chartTrackingRefBased/>
  <w15:docId w15:val="{3B9DB2D0-3029-4416-9D62-ABBB2E42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7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7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7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7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7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7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7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7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7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d\Documents\ISC5\PORTA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PORTADA.dotx</Template>
  <TotalTime>51</TotalTime>
  <Pages>7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 la Rosa</dc:creator>
  <cp:keywords/>
  <dc:description/>
  <cp:lastModifiedBy>JOSE ALEXANDER DE LA ROSA</cp:lastModifiedBy>
  <cp:revision>1</cp:revision>
  <dcterms:created xsi:type="dcterms:W3CDTF">2026-10-08T21:57:00Z</dcterms:created>
  <dcterms:modified xsi:type="dcterms:W3CDTF">2026-10-08T22:48:00Z</dcterms:modified>
</cp:coreProperties>
</file>